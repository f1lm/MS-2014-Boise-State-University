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C2224B" w:rsidRDefault="004D1100">
          <w:r>
            <w:rPr>
              <w:noProof/>
              <w:lang w:eastAsia="en-US"/>
            </w:rPr>
            <w:drawing>
              <wp:anchor distT="0" distB="0" distL="114300" distR="114300" simplePos="0" relativeHeight="251667456" behindDoc="1" locked="0" layoutInCell="1" allowOverlap="1" wp14:anchorId="3275D930" wp14:editId="6E19E6B8">
                <wp:simplePos x="0" y="0"/>
                <wp:positionH relativeFrom="page">
                  <wp:posOffset>19050</wp:posOffset>
                </wp:positionH>
                <wp:positionV relativeFrom="page">
                  <wp:posOffset>773430</wp:posOffset>
                </wp:positionV>
                <wp:extent cx="5129530" cy="6497320"/>
                <wp:effectExtent l="19050" t="0" r="13970" b="2684780"/>
                <wp:wrapNone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utterfly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9530" cy="6497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blurRad="6350" stA="50000" endA="275" endPos="40000" dist="1016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F77CB"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76CE1148" wp14:editId="5A7A012C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657600" cy="1929384"/>
                    <wp:effectExtent l="0" t="0" r="0" b="0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57600" cy="1929384"/>
                              <a:chOff x="0" y="0"/>
                              <a:chExt cx="3657600" cy="1925122"/>
                            </a:xfrm>
                          </wpg:grpSpPr>
                          <wps:wsp>
                            <wps:cNvPr id="11" name="Text Box 11"/>
                            <wps:cNvSpPr txBox="1"/>
                            <wps:spPr>
                              <a:xfrm>
                                <a:off x="0" y="694884"/>
                                <a:ext cx="3657600" cy="12302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2224B" w:rsidRDefault="001F77CB">
                                  <w:pPr>
                                    <w:pStyle w:val="ContactInfo"/>
                                  </w:pPr>
                                  <w:sdt>
                                    <w:sdtPr>
                                      <w:alias w:val="Name"/>
                                      <w:tag w:val=""/>
                                      <w:id w:val="805127967"/>
                                      <w:placeholder>
                                        <w:docPart w:val="72FD02027D484F288BAF12DF959AEEAB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D1100">
                                        <w:t>Vijay Dialani</w:t>
                                      </w:r>
                                    </w:sdtContent>
                                  </w:sdt>
                                  <w:r>
                                    <w:br/>
                                  </w:r>
                                  <w:sdt>
                                    <w:sdtPr>
                                      <w:alias w:val="Course Title"/>
                                      <w:tag w:val=""/>
                                      <w:id w:val="-851186849"/>
                                      <w:placeholder>
                                        <w:docPart w:val="D46059BF15774C919D601C2DB702BF35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D1100">
                                        <w:t>Cloud Computing</w:t>
                                      </w:r>
                                    </w:sdtContent>
                                  </w:sdt>
                                  <w:r>
                                    <w:br/>
                                  </w:r>
                                  <w:sdt>
                                    <w:sdtPr>
                                      <w:alias w:val="Teacher's Name"/>
                                      <w:tag w:val=""/>
                                      <w:id w:val="-123160968"/>
                                      <w:placeholder>
                                        <w:docPart w:val="24563CDFBD02479996CACE1981F80154"/>
                                      </w:placeholder>
    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    <w:text/>
                                    </w:sdtPr>
                                    <w:sdtEndPr/>
                                    <w:sdtContent/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spect="1"/>
                            </wps:cNvSpPr>
                            <wps:spPr>
                              <a:xfrm>
                                <a:off x="9525" y="0"/>
                                <a:ext cx="347472" cy="35067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2224B" w:rsidRDefault="001F77CB">
                                  <w:pPr>
                                    <w:pStyle w:val="BodyText"/>
                                  </w:pPr>
                                  <w:r>
                                    <w:t>By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CE1148" id="Group 9" o:spid="_x0000_s1026" style="position:absolute;margin-left:236.8pt;margin-top:0;width:4in;height:151.9pt;z-index:251666432;mso-position-horizontal:right;mso-position-horizontal-relative:page;mso-position-vertical:bottom;mso-position-vertical-relative:page;mso-height-relative:margin" coordsize="36576,1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" o:spid="_x0000_s1027" type="#_x0000_t202" style="position:absolute;top:6948;width:36576;height:1230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        <v:textbox style="mso-fit-shape-to-text:t" inset="0,0,36pt,36pt">
                        <w:txbxContent>
                          <w:p w:rsidR="00C2224B" w:rsidRDefault="001F77CB">
                            <w:pPr>
                              <w:pStyle w:val="ContactInfo"/>
                            </w:pPr>
                            <w:sdt>
                              <w:sdtPr>
                                <w:alias w:val="Name"/>
                                <w:tag w:val=""/>
                                <w:id w:val="805127967"/>
                                <w:placeholder>
                                  <w:docPart w:val="72FD02027D484F288BAF12DF959AEEAB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D1100">
                                  <w:t>Vijay Dialani</w:t>
                                </w:r>
                              </w:sdtContent>
                            </w:sdt>
                            <w:r>
                              <w:br/>
                            </w:r>
                            <w:sdt>
                              <w:sdtPr>
                                <w:alias w:val="Course Title"/>
                                <w:tag w:val=""/>
                                <w:id w:val="-851186849"/>
                                <w:placeholder>
                                  <w:docPart w:val="D46059BF15774C919D601C2DB702BF35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D1100">
                                  <w:t>Cloud Computing</w:t>
                                </w:r>
                              </w:sdtContent>
                            </w:sdt>
                            <w:r>
                              <w:br/>
                            </w:r>
                            <w:sdt>
                              <w:sdtPr>
                                <w:alias w:val="Teacher's Name"/>
                                <w:tag w:val=""/>
                                <w:id w:val="-123160968"/>
                                <w:placeholder>
                                  <w:docPart w:val="24563CDFBD02479996CACE1981F80154"/>
                                </w:placeholder>
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<w:text/>
                              </w:sdtPr>
                              <w:sdtEndPr/>
                              <w:sdtContent/>
                            </w:sdt>
                          </w:p>
                        </w:txbxContent>
                      </v:textbox>
                    </v:shape>
                    <v:oval id="Oval 12" o:spid="_x0000_s1028" style="position:absolute;left:95;width:3474;height:3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f9b639 [3207]" stroked="f" strokeweight="1pt">
                      <v:stroke joinstyle="miter"/>
                      <v:path arrowok="t"/>
                      <o:lock v:ext="edit" aspectratio="t"/>
                      <v:textbox inset="0,0,0,0">
                        <w:txbxContent>
                          <w:p w:rsidR="00C2224B" w:rsidRDefault="001F77CB">
                            <w:pPr>
                              <w:pStyle w:val="BodyText"/>
                            </w:pPr>
                            <w:r>
                              <w:t>By</w:t>
                            </w:r>
                          </w:p>
                        </w:txbxContent>
                      </v:textbox>
                    </v:oval>
                    <w10:wrap anchorx="page" anchory="page"/>
                  </v:group>
                </w:pict>
              </mc:Fallback>
            </mc:AlternateContent>
          </w:r>
        </w:p>
        <w:p w:rsidR="00C2224B" w:rsidRDefault="00C2224B">
          <w:pPr>
            <w:rPr>
              <w:b/>
              <w:bCs/>
              <w:caps/>
            </w:rPr>
          </w:pPr>
        </w:p>
        <w:p w:rsidR="00C2224B" w:rsidRDefault="004D1100"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B756EB4" wp14:editId="0324BEAB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2457450" cy="530225"/>
                    <wp:effectExtent l="0" t="0" r="0" b="1270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57450" cy="530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213089202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2224B" w:rsidRDefault="004D1100">
                                    <w:pPr>
                                      <w:pStyle w:val="Title"/>
                                    </w:pPr>
                                    <w:r>
                                      <w:t>Boise State CS597 VMware Cloud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756EB4" id="Text Box 3" o:spid="_x0000_s1029" type="#_x0000_t202" style="position:absolute;margin-left:142.3pt;margin-top:339.75pt;width:193.5pt;height:41.7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Title"/>
                            <w:tag w:val=""/>
                            <w:id w:val="213089202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2224B" w:rsidRDefault="004D1100">
                              <w:pPr>
                                <w:pStyle w:val="Title"/>
                              </w:pPr>
                              <w:r>
                                <w:t>Boise State CS597 VMware Cloud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F77CB">
            <w:rPr>
              <w:b/>
              <w:bCs/>
              <w:caps/>
            </w:rPr>
            <w:br w:type="page"/>
          </w:r>
        </w:p>
      </w:sdtContent>
    </w:sdt>
    <w:p w:rsidR="00C2224B" w:rsidRDefault="004D1100">
      <w:pPr>
        <w:pStyle w:val="Heading1"/>
      </w:pPr>
      <w:r>
        <w:lastRenderedPageBreak/>
        <w:t>Where TO start?</w:t>
      </w:r>
    </w:p>
    <w:p w:rsidR="00C2224B" w:rsidRDefault="004D1100">
      <w:r>
        <w:t>Cloud computing setup for course CS597 consists of two different types of installation a VMWare© based solution and an Openstack© based solution</w:t>
      </w:r>
      <w:r w:rsidR="001F77CB">
        <w:t>.</w:t>
      </w:r>
      <w:r>
        <w:t xml:space="preserve"> To start provisioning VMs and creating resource pools in the BSU cloud, please visit the web site </w:t>
      </w:r>
      <w:hyperlink r:id="rId10" w:history="1">
        <w:r w:rsidRPr="00B4265A">
          <w:rPr>
            <w:rStyle w:val="Hyperlink"/>
          </w:rPr>
          <w:t>https://132.178.129.28/</w:t>
        </w:r>
      </w:hyperlink>
      <w:r>
        <w:t xml:space="preserve"> and install the tools by visiting the vSphere Client  link on the web page.</w:t>
      </w:r>
    </w:p>
    <w:p w:rsidR="00C2224B" w:rsidRDefault="004D1100">
      <w:pPr>
        <w:pStyle w:val="Heading1"/>
      </w:pPr>
      <w:r>
        <w:t>What WILL I NEED?</w:t>
      </w:r>
    </w:p>
    <w:p w:rsidR="004D1100" w:rsidRDefault="004D1100" w:rsidP="004D1100">
      <w:pPr>
        <w:pStyle w:val="ListParagraph"/>
        <w:numPr>
          <w:ilvl w:val="0"/>
          <w:numId w:val="4"/>
        </w:numPr>
      </w:pPr>
      <w:r>
        <w:t>You would need a Windows 7/8 or a Redhat Linux or a SUSE linux machine</w:t>
      </w:r>
    </w:p>
    <w:p w:rsidR="004D1100" w:rsidRDefault="004D1100" w:rsidP="004D1100">
      <w:pPr>
        <w:pStyle w:val="ListParagraph"/>
        <w:numPr>
          <w:ilvl w:val="0"/>
          <w:numId w:val="4"/>
        </w:numPr>
      </w:pPr>
      <w:r>
        <w:t>Your login to the vSphere Client is your first name</w:t>
      </w:r>
    </w:p>
    <w:p w:rsidR="004D1100" w:rsidRDefault="004D1100" w:rsidP="004D1100">
      <w:pPr>
        <w:pStyle w:val="ListParagraph"/>
        <w:numPr>
          <w:ilvl w:val="0"/>
          <w:numId w:val="4"/>
        </w:numPr>
      </w:pPr>
      <w:r>
        <w:t>Your default password is CS597BSU!, make sure you change it after login</w:t>
      </w:r>
    </w:p>
    <w:p w:rsidR="004D1100" w:rsidRDefault="004D1100" w:rsidP="004D1100">
      <w:pPr>
        <w:pStyle w:val="ListParagraph"/>
        <w:numPr>
          <w:ilvl w:val="0"/>
          <w:numId w:val="4"/>
        </w:numPr>
      </w:pPr>
      <w:r>
        <w:t>We are using version 5.5 of the VSphere from VMWare, please make sure you refer to the document</w:t>
      </w:r>
    </w:p>
    <w:p w:rsidR="004D1100" w:rsidRPr="004D1100" w:rsidRDefault="004D1100" w:rsidP="004D1100">
      <w:r>
        <w:t xml:space="preserve">With these </w:t>
      </w:r>
      <w:r w:rsidR="004C20AE">
        <w:t xml:space="preserve">four </w:t>
      </w:r>
      <w:r>
        <w:t xml:space="preserve">things you are good to start developing your own custom cloud. </w:t>
      </w:r>
    </w:p>
    <w:p w:rsidR="00C2224B" w:rsidRDefault="004D1100">
      <w:pPr>
        <w:pStyle w:val="Heading2"/>
      </w:pPr>
      <w:r>
        <w:t>Where To find the documentation for vsphere client</w:t>
      </w:r>
    </w:p>
    <w:p w:rsidR="004C20AE" w:rsidRDefault="004C20AE" w:rsidP="004C20AE">
      <w:hyperlink r:id="rId11" w:history="1">
        <w:r w:rsidRPr="00B4265A">
          <w:rPr>
            <w:rStyle w:val="Hyperlink"/>
          </w:rPr>
          <w:t>http://pubs.vmware.com/vsphere-50/index.jsp</w:t>
        </w:r>
      </w:hyperlink>
      <w:r>
        <w:t xml:space="preserve"> provides the latest documentation for managing the private cloud.</w:t>
      </w:r>
    </w:p>
    <w:p w:rsidR="004C20AE" w:rsidRDefault="004C20AE" w:rsidP="004C20AE">
      <w:pPr>
        <w:pStyle w:val="Heading1"/>
      </w:pPr>
      <w:r>
        <w:t xml:space="preserve">What </w:t>
      </w:r>
      <w:r>
        <w:t>DO I DO NEXT?</w:t>
      </w:r>
    </w:p>
    <w:p w:rsidR="001D37D2" w:rsidRDefault="001D37D2" w:rsidP="004C20AE">
      <w:r>
        <w:t>For creating your own virtual cloud environment, you need to determine the type and number of VMs that you would like to create. Once you login following screen will appear</w:t>
      </w:r>
    </w:p>
    <w:p w:rsidR="001D37D2" w:rsidRDefault="001D37D2" w:rsidP="004C20AE">
      <w:r>
        <w:rPr>
          <w:noProof/>
          <w:lang w:eastAsia="en-US"/>
        </w:rPr>
        <w:drawing>
          <wp:inline distT="0" distB="0" distL="0" distR="0" wp14:anchorId="1B8DC0E1" wp14:editId="282D291E">
            <wp:extent cx="4171950" cy="28351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246" cy="28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D2" w:rsidRDefault="001D37D2" w:rsidP="004C20AE">
      <w:r>
        <w:lastRenderedPageBreak/>
        <w:t xml:space="preserve">  Step 2: Create a new VM: Right click the server ip address in the left pane and select new Virtual machine installation</w:t>
      </w:r>
    </w:p>
    <w:p w:rsidR="001D37D2" w:rsidRDefault="001D37D2" w:rsidP="004C20AE">
      <w:r>
        <w:rPr>
          <w:noProof/>
          <w:lang w:eastAsia="en-US"/>
        </w:rPr>
        <w:drawing>
          <wp:inline distT="0" distB="0" distL="0" distR="0" wp14:anchorId="2A66DE5C" wp14:editId="5AE11D4D">
            <wp:extent cx="325755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667" cy="4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D2" w:rsidRDefault="001D37D2" w:rsidP="004C20AE">
      <w:r>
        <w:t>Follow the instructions below:</w:t>
      </w:r>
    </w:p>
    <w:p w:rsidR="001D37D2" w:rsidRDefault="001D37D2" w:rsidP="004C20AE">
      <w:r>
        <w:rPr>
          <w:noProof/>
          <w:lang w:eastAsia="en-US"/>
        </w:rPr>
        <w:drawing>
          <wp:inline distT="0" distB="0" distL="0" distR="0" wp14:anchorId="40566A1F" wp14:editId="15E6FE0A">
            <wp:extent cx="3505200" cy="239814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415" cy="24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D2" w:rsidRDefault="001D37D2" w:rsidP="004C20AE">
      <w:pPr>
        <w:rPr>
          <w:noProof/>
          <w:lang w:eastAsia="en-US"/>
        </w:rPr>
      </w:pPr>
      <w:r>
        <w:lastRenderedPageBreak/>
        <w:t>Next select the name and the location</w:t>
      </w:r>
      <w:r w:rsidRPr="001D37D2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0C1C9185" wp14:editId="7B7B8952">
            <wp:extent cx="4267200" cy="38345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034" cy="38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pPr>
        <w:rPr>
          <w:noProof/>
          <w:lang w:eastAsia="en-US"/>
        </w:rPr>
      </w:pPr>
      <w:r>
        <w:rPr>
          <w:noProof/>
          <w:lang w:eastAsia="en-US"/>
        </w:rPr>
        <w:t>Select the appropriate resource pool</w:t>
      </w:r>
    </w:p>
    <w:p w:rsidR="001D37D2" w:rsidRDefault="005E0E36" w:rsidP="004C20AE">
      <w:r>
        <w:rPr>
          <w:noProof/>
          <w:lang w:eastAsia="en-US"/>
        </w:rPr>
        <w:drawing>
          <wp:inline distT="0" distB="0" distL="0" distR="0" wp14:anchorId="78029E17" wp14:editId="6E8423D4">
            <wp:extent cx="3765016" cy="35433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698" cy="35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lastRenderedPageBreak/>
        <w:t>Select the Non-SSD datastore</w:t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0323583A" wp14:editId="70681D31">
            <wp:extent cx="3524250" cy="334412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124" cy="33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t>Select latest version of the VM</w:t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583D981D" wp14:editId="2BA827CA">
            <wp:extent cx="3476625" cy="327285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7001" cy="32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/>
    <w:p w:rsidR="005E0E36" w:rsidRDefault="005E0E36" w:rsidP="004C20AE"/>
    <w:p w:rsidR="005E0E36" w:rsidRDefault="005E0E36" w:rsidP="004C20AE">
      <w:r>
        <w:lastRenderedPageBreak/>
        <w:t>Choose appropriate Guest operating System</w:t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45671900" wp14:editId="2890DC24">
            <wp:extent cx="3800475" cy="3640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159" cy="36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t>Choose appropriate number of cores, the maximum allowed for this configuration is 32, but try to create smaller machines first</w:t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0B7BFCD0" wp14:editId="31A2432A">
            <wp:extent cx="3591521" cy="3409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1228" cy="34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lastRenderedPageBreak/>
        <w:t>Select a memory between 4GB to 32GB depending upon your needs</w:t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7169AB38" wp14:editId="57DA2610">
            <wp:extent cx="3750315" cy="3590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391" cy="359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6FCB7168" wp14:editId="74A380F5">
            <wp:extent cx="3750702" cy="3581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4977" cy="35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rPr>
          <w:noProof/>
          <w:lang w:eastAsia="en-US"/>
        </w:rPr>
        <w:lastRenderedPageBreak/>
        <w:drawing>
          <wp:inline distT="0" distB="0" distL="0" distR="0" wp14:anchorId="54510C79" wp14:editId="234449C2">
            <wp:extent cx="3752850" cy="355895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3026" cy="35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34C56D27" wp14:editId="10E92633">
            <wp:extent cx="3790950" cy="359508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6704" cy="36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rPr>
          <w:noProof/>
          <w:lang w:eastAsia="en-US"/>
        </w:rPr>
        <w:lastRenderedPageBreak/>
        <w:drawing>
          <wp:inline distT="0" distB="0" distL="0" distR="0" wp14:anchorId="4CBF9AC3" wp14:editId="2E003942">
            <wp:extent cx="3943350" cy="371277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627" cy="3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rPr>
          <w:noProof/>
          <w:lang w:eastAsia="en-US"/>
        </w:rPr>
        <w:drawing>
          <wp:inline distT="0" distB="0" distL="0" distR="0" wp14:anchorId="27B66A2A" wp14:editId="070EFCBE">
            <wp:extent cx="3686175" cy="353412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142" cy="35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E36" w:rsidRDefault="005E0E36" w:rsidP="004C20AE"/>
    <w:p w:rsidR="005E0E36" w:rsidRDefault="005E0E36" w:rsidP="004C20AE"/>
    <w:p w:rsidR="005E0E36" w:rsidRDefault="005E0E36" w:rsidP="004C20AE">
      <w:r>
        <w:rPr>
          <w:noProof/>
          <w:lang w:eastAsia="en-US"/>
        </w:rPr>
        <w:lastRenderedPageBreak/>
        <w:drawing>
          <wp:inline distT="0" distB="0" distL="0" distR="0" wp14:anchorId="2FAB70D9" wp14:editId="44579CD5">
            <wp:extent cx="4572000" cy="4334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36" w:rsidRDefault="005E0E36" w:rsidP="004C20AE">
      <w:r>
        <w:t>Your Virtual machine is now ready</w:t>
      </w:r>
    </w:p>
    <w:p w:rsidR="005E0E36" w:rsidRPr="004C20AE" w:rsidRDefault="005E0E36" w:rsidP="004C20AE">
      <w:r>
        <w:rPr>
          <w:noProof/>
          <w:lang w:eastAsia="en-US"/>
        </w:rPr>
        <w:drawing>
          <wp:inline distT="0" distB="0" distL="0" distR="0" wp14:anchorId="23EAF38A" wp14:editId="55B1AC5C">
            <wp:extent cx="3990975" cy="311794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178" cy="31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E36" w:rsidRPr="004C20AE">
      <w:footerReference w:type="default" r:id="rId29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7CB" w:rsidRDefault="001F77CB">
      <w:pPr>
        <w:spacing w:line="240" w:lineRule="auto"/>
      </w:pPr>
      <w:r>
        <w:separator/>
      </w:r>
    </w:p>
  </w:endnote>
  <w:endnote w:type="continuationSeparator" w:id="0">
    <w:p w:rsidR="001F77CB" w:rsidRDefault="001F77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224B" w:rsidRDefault="001F77CB">
    <w:pPr>
      <w:pStyle w:val="Footer"/>
    </w:pPr>
    <w:r>
      <w:rPr>
        <w:noProof/>
        <w:lang w:eastAsia="en-US"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Ova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2224B" w:rsidRDefault="001F77CB">
                          <w:pPr>
                            <w:pStyle w:val="BodyText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5E0E36">
                            <w:rPr>
                              <w:rStyle w:val="PageNumber"/>
                              <w:noProof/>
                            </w:rPr>
                            <w:t>9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Oval 5" o:spid="_x0000_s1030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" fillcolor="#f9b639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C2224B" w:rsidRDefault="001F77CB">
                    <w:pPr>
                      <w:pStyle w:val="BodyText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  \* MERGEFORMAT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5E0E36">
                      <w:rPr>
                        <w:rStyle w:val="PageNumber"/>
                        <w:noProof/>
                      </w:rPr>
                      <w:t>9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7CB" w:rsidRDefault="001F77CB">
      <w:pPr>
        <w:spacing w:line="240" w:lineRule="auto"/>
      </w:pPr>
      <w:r>
        <w:separator/>
      </w:r>
    </w:p>
  </w:footnote>
  <w:footnote w:type="continuationSeparator" w:id="0">
    <w:p w:rsidR="001F77CB" w:rsidRDefault="001F77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B3C73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>
    <w:nsid w:val="03C668CB"/>
    <w:multiLevelType w:val="hybridMultilevel"/>
    <w:tmpl w:val="1736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00"/>
    <w:rsid w:val="001D37D2"/>
    <w:rsid w:val="001F77CB"/>
    <w:rsid w:val="004C20AE"/>
    <w:rsid w:val="004D1100"/>
    <w:rsid w:val="005E0E36"/>
    <w:rsid w:val="00C2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80AFB8-845C-4019-85C5-7E842258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styleId="Hyperlink">
    <w:name w:val="Hyperlink"/>
    <w:basedOn w:val="DefaultParagraphFont"/>
    <w:uiPriority w:val="99"/>
    <w:unhideWhenUsed/>
    <w:rsid w:val="004D1100"/>
    <w:rPr>
      <w:color w:val="872D4E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D1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ubs.vmware.com/vsphere-50/index.jsp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132.178.129.28/" TargetMode="Externa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jaydialani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2FD02027D484F288BAF12DF959AEE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7BDA69-87B9-4F44-ACBE-3A4AE2142FED}"/>
      </w:docPartPr>
      <w:docPartBody>
        <w:p w:rsidR="00000000" w:rsidRDefault="00B820D3">
          <w:pPr>
            <w:pStyle w:val="72FD02027D484F288BAF12DF959AEEAB"/>
          </w:pPr>
          <w:r>
            <w:t>[Your Name]</w:t>
          </w:r>
        </w:p>
      </w:docPartBody>
    </w:docPart>
    <w:docPart>
      <w:docPartPr>
        <w:name w:val="D46059BF15774C919D601C2DB702B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C2DAB-B445-4A75-800A-037233352F43}"/>
      </w:docPartPr>
      <w:docPartBody>
        <w:p w:rsidR="00000000" w:rsidRDefault="00B820D3">
          <w:pPr>
            <w:pStyle w:val="D46059BF15774C919D601C2DB702BF35"/>
          </w:pPr>
          <w:r>
            <w:t>[Course Title]</w:t>
          </w:r>
        </w:p>
      </w:docPartBody>
    </w:docPart>
    <w:docPart>
      <w:docPartPr>
        <w:name w:val="24563CDFBD02479996CACE1981F80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ED01C-6A9C-4DB1-A29D-E39FFA1491CD}"/>
      </w:docPartPr>
      <w:docPartBody>
        <w:p w:rsidR="00000000" w:rsidRDefault="00B820D3">
          <w:pPr>
            <w:pStyle w:val="24563CDFBD02479996CACE1981F80154"/>
          </w:pPr>
          <w:r>
            <w:t>[Teacher’s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0D3"/>
    <w:rsid w:val="00B8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FD02027D484F288BAF12DF959AEEAB">
    <w:name w:val="72FD02027D484F288BAF12DF959AEEAB"/>
  </w:style>
  <w:style w:type="paragraph" w:customStyle="1" w:styleId="D46059BF15774C919D601C2DB702BF35">
    <w:name w:val="D46059BF15774C919D601C2DB702BF35"/>
  </w:style>
  <w:style w:type="paragraph" w:customStyle="1" w:styleId="24563CDFBD02479996CACE1981F80154">
    <w:name w:val="24563CDFBD02479996CACE1981F801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F43434-D4D3-4DE6-98B9-53F94103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</Template>
  <TotalTime>40</TotalTime>
  <Pages>10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Boise State CS597 VMware Cloud</dc:title>
  <dc:creator>Vijay Dialani</dc:creator>
  <cp:keywords>Cloud Computing</cp:keywords>
  <cp:lastModifiedBy>Vijay Dialani</cp:lastModifiedBy>
  <cp:revision>1</cp:revision>
  <cp:lastPrinted>2014-09-30T16:23:00Z</cp:lastPrinted>
  <dcterms:created xsi:type="dcterms:W3CDTF">2014-09-30T15:42:00Z</dcterms:created>
  <dcterms:modified xsi:type="dcterms:W3CDTF">2014-09-30T16:23:00Z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